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410150343"/>
        <w:docPartObj>
          <w:docPartGallery w:val="Cover Pages"/>
          <w:docPartUnique/>
        </w:docPartObj>
      </w:sdtPr>
      <w:sdtEndPr/>
      <w:sdtContent>
        <w:p w:rsidR="0024065D" w:rsidRDefault="00E9163E" w:rsidP="00470F0C">
          <w:pPr>
            <w:spacing w:line="360" w:lineRule="auto"/>
            <w:ind w:left="0"/>
          </w:pPr>
          <w:r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62336" behindDoc="0" locked="1" layoutInCell="1" allowOverlap="1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1280160</wp:posOffset>
                    </wp:positionV>
                    <wp:extent cx="3660775" cy="3651250"/>
                    <wp:effectExtent l="0" t="0" r="0" b="0"/>
                    <wp:wrapSquare wrapText="bothSides"/>
                    <wp:docPr id="33" name="Text Box 33" descr="Version number and dat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9362E" w:rsidRDefault="00E9163E">
                                <w:pPr>
                                  <w:pStyle w:val="Subtitle"/>
                                </w:pPr>
                                <w:r>
                                  <w:t xml:space="preserve">Version </w:t>
                                </w:r>
                                <w:r w:rsidR="0024065D">
                                  <w:t>3.0</w:t>
                                </w:r>
                              </w:p>
                              <w:sdt>
                                <w:sdtPr>
                                  <w:alias w:val="Date"/>
                                  <w:tag w:val=""/>
                                  <w:id w:val="602156663"/>
                                  <w:placeholder>
                                    <w:docPart w:val="56827B86986346EFA98BA9D7CD121620"/>
                                  </w:placeholder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5-12-10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19362E" w:rsidRDefault="0024065D">
                                    <w:pPr>
                                      <w:pStyle w:val="Subtitle"/>
                                    </w:pPr>
                                    <w:r>
                                      <w:t>December 10, 2015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47100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3" o:spid="_x0000_s1026" type="#_x0000_t202" alt="Version number and date" style="position:absolute;margin-left:237.05pt;margin-top:100.8pt;width:288.25pt;height:287.5pt;z-index:251662336;visibility:visible;mso-wrap-style:square;mso-width-percent:471;mso-height-percent:363;mso-wrap-distance-left:9pt;mso-wrap-distance-top:0;mso-wrap-distance-right:9pt;mso-wrap-distance-bottom:0;mso-position-horizontal:right;mso-position-horizontal-relative:margin;mso-position-vertical:absolute;mso-position-vertical-relative:page;mso-width-percent:471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" filled="f" stroked="f" strokeweight=".5pt">
                    <v:textbox style="mso-fit-shape-to-text:t" inset="0,0,0,0">
                      <w:txbxContent>
                        <w:p w:rsidR="0019362E" w:rsidRDefault="00E9163E">
                          <w:pPr>
                            <w:pStyle w:val="Subtitle"/>
                          </w:pPr>
                          <w:r>
                            <w:t xml:space="preserve">Version </w:t>
                          </w:r>
                          <w:r w:rsidR="0024065D">
                            <w:t>3.0</w:t>
                          </w:r>
                        </w:p>
                        <w:sdt>
                          <w:sdtPr>
                            <w:alias w:val="Date"/>
                            <w:tag w:val=""/>
                            <w:id w:val="602156663"/>
                            <w:placeholder>
                              <w:docPart w:val="56827B86986346EFA98BA9D7CD121620"/>
                            </w:placeholder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5-12-10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19362E" w:rsidRDefault="0024065D">
                              <w:pPr>
                                <w:pStyle w:val="Subtitle"/>
                              </w:pPr>
                              <w:r>
                                <w:t>December 10, 2015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  <w10:anchorlock/>
                  </v:shape>
                </w:pict>
              </mc:Fallback>
            </mc:AlternateContent>
          </w:r>
          <w:r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61312" behindDoc="0" locked="1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8418830</wp:posOffset>
                        </wp:positionV>
                      </mc:Fallback>
                    </mc:AlternateContent>
                    <wp:extent cx="5753100" cy="731520"/>
                    <wp:effectExtent l="0" t="0" r="0" b="11430"/>
                    <wp:wrapSquare wrapText="bothSides"/>
                    <wp:docPr id="35" name="Text Box 35" descr="Presenter, company name and address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7315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065D" w:rsidRDefault="0024065D" w:rsidP="0024065D">
                                <w:pPr>
                                  <w:pStyle w:val="Contactinfo"/>
                                </w:pPr>
                                <w:r>
                                  <w:t>Will Rodriguez</w:t>
                                </w:r>
                              </w:p>
                              <w:p w:rsidR="0019362E" w:rsidRDefault="0024065D" w:rsidP="0024065D">
                                <w:pPr>
                                  <w:pStyle w:val="Contactinfo"/>
                                </w:pPr>
                                <w:r>
                                  <w:t>Sergio saucedo</w:t>
                                </w:r>
                                <w:r w:rsidR="00E9163E"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47100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Text Box 35" o:spid="_x0000_s1027" type="#_x0000_t202" alt="Presenter, company name and address" style="position:absolute;margin-left:401.8pt;margin-top:0;width:453pt;height:57.6pt;z-index:251661312;visibility:visible;mso-wrap-style:square;mso-width-percent:471;mso-height-percent:0;mso-top-percent:837;mso-wrap-distance-left:9pt;mso-wrap-distance-top:0;mso-wrap-distance-right:9pt;mso-wrap-distance-bottom:0;mso-position-horizontal:right;mso-position-horizontal-relative:margin;mso-position-vertical-relative:page;mso-width-percent:471;mso-height-percent: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" filled="f" stroked="f" strokeweight=".5pt">
                    <v:textbox inset="0,0,0,0">
                      <w:txbxContent>
                        <w:p w:rsidR="0024065D" w:rsidRDefault="0024065D" w:rsidP="0024065D">
                          <w:pPr>
                            <w:pStyle w:val="Contactinfo"/>
                          </w:pPr>
                          <w:r>
                            <w:t>Will Rodriguez</w:t>
                          </w:r>
                        </w:p>
                        <w:p w:rsidR="0019362E" w:rsidRDefault="0024065D" w:rsidP="0024065D">
                          <w:pPr>
                            <w:pStyle w:val="Contactinfo"/>
                          </w:pPr>
                          <w:r>
                            <w:t>Sergio saucedo</w:t>
                          </w:r>
                          <w:r w:rsidR="00E9163E">
                            <w:t xml:space="preserve"> </w:t>
                          </w:r>
                        </w:p>
                      </w:txbxContent>
                    </v:textbox>
                    <w10:wrap type="square" anchorx="margin" anchory="page"/>
                    <w10:anchorlock/>
                  </v:shape>
                </w:pict>
              </mc:Fallback>
            </mc:AlternateContent>
          </w:r>
          <w:r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60288" behindDoc="0" locked="1" layoutInCell="1" allowOverlap="1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3931920</wp:posOffset>
                    </wp:positionV>
                    <wp:extent cx="5522976" cy="525780"/>
                    <wp:effectExtent l="0" t="0" r="1905" b="6350"/>
                    <wp:wrapSquare wrapText="bothSides"/>
                    <wp:docPr id="37" name="Text Box 37" descr="Title and sub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22976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9362E" w:rsidRDefault="00E9163E">
                                <w:pPr>
                                  <w:pStyle w:val="Logo"/>
                                </w:pPr>
                                <w:r>
                                  <w:rPr>
                                    <w:noProof/>
                                    <w:lang w:eastAsia="en-US"/>
                                  </w:rPr>
                                  <w:drawing>
                                    <wp:inline distT="0" distB="0" distL="0" distR="0">
                                      <wp:extent cx="5078809" cy="1122718"/>
                                      <wp:effectExtent l="0" t="0" r="7620" b="0"/>
                                      <wp:docPr id="4" name="Picture 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logo_placeholder.png"/>
                                              <pic:cNvPicPr/>
                                            </pic:nvPicPr>
                                            <pic:blipFill>
                                              <a:blip r:embed="rId10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104188" cy="112832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alias w:val="Title"/>
                                  <w:tag w:val=""/>
                                  <w:id w:val="-1364747280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19362E" w:rsidRDefault="008A245F">
                                    <w:pPr>
                                      <w:pStyle w:val="Title"/>
                                    </w:pPr>
                                    <w:r>
                                      <w:t>Shortcoming &amp; wish list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7" o:spid="_x0000_s1028" type="#_x0000_t202" alt="Title and subtitle" style="position:absolute;margin-left:383.7pt;margin-top:309.6pt;width:434.9pt;height:41.4pt;z-index:251660288;visibility:visible;mso-wrap-style:square;mso-width-percent:0;mso-height-percent:363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" filled="f" stroked="f" strokeweight=".5pt">
                    <v:textbox inset="0,0,0,0">
                      <w:txbxContent>
                        <w:p w:rsidR="0019362E" w:rsidRDefault="00E9163E">
                          <w:pPr>
                            <w:pStyle w:val="Logo"/>
                          </w:pPr>
                          <w:r>
                            <w:rPr>
                              <w:noProof/>
                              <w:lang w:eastAsia="en-US"/>
                            </w:rPr>
                            <w:drawing>
                              <wp:inline distT="0" distB="0" distL="0" distR="0">
                                <wp:extent cx="5078809" cy="1122718"/>
                                <wp:effectExtent l="0" t="0" r="7620" b="0"/>
                                <wp:docPr id="4" name="Picture 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logo_placeholder.png"/>
                                        <pic:cNvPicPr/>
                                      </pic:nvPicPr>
                                      <pic:blipFill>
                                        <a:blip r:embed="rId10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104188" cy="1128328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sdt>
                          <w:sdtPr>
                            <w:alias w:val="Title"/>
                            <w:tag w:val=""/>
                            <w:id w:val="-1364747280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19362E" w:rsidRDefault="008A245F">
                              <w:pPr>
                                <w:pStyle w:val="Title"/>
                              </w:pPr>
                              <w:r>
                                <w:t>Shortcoming &amp; wish list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  <w10:anchorlock/>
                  </v:shape>
                </w:pict>
              </mc:Fallback>
            </mc:AlternateContent>
          </w:r>
          <w:r>
            <w:rPr>
              <w:noProof/>
              <w:lang w:eastAsia="en-US"/>
            </w:rPr>
            <mc:AlternateContent>
              <mc:Choice Requires="wpg">
                <w:drawing>
                  <wp:anchor distT="0" distB="0" distL="114300" distR="114300" simplePos="0" relativeHeight="251664384" behindDoc="0" locked="1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349250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38" name="Group 38" descr="Decorative sidebar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39" name="Rectangle 39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0" name="Rectangle 40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103EF84" id="Group 38" o:spid="_x0000_s1026" alt="Decorative sidebar" style="position:absolute;margin-left:0;margin-top:0;width:18pt;height:10in;z-index:25166438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">
                    <v:rect id="Rectangle 39" o:spid="_x0000_s1027" style="position:absolute;width:2286;height:878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vva8IA&#10;AADbAAAADwAAAGRycy9kb3ducmV2LnhtbESP3YrCMBSE7xf2HcJZ8G5NV1G0mpZVFES88ecBjs2x&#10;7W5zUppY69sbQfBymJlvmHnamUq01LjSsoKffgSCOLO65FzB6bj+noBwHlljZZkU3MlBmnx+zDHW&#10;9sZ7ag8+FwHCLkYFhfd1LKXLCjLo+rYmDt7FNgZ9kE0udYO3ADeVHETRWBosOSwUWNOyoOz/cDUK&#10;VsaOdn/T1qwH5dnK8YT9YstK9b663xkIT51/h1/tjVYwnMLzS/gB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G+9rwgAAANsAAAAPAAAAAAAAAAAAAAAAAJgCAABkcnMvZG93&#10;bnJldi54bWxQSwUGAAAAAAQABAD1AAAAhwMAAAAA&#10;" fillcolor="#dd8047 [3205]" stroked="f" strokeweight="1pt"/>
                    <v:rect id="Rectangle 40" o:spid="_x0000_s1028" style="position:absolute;top:89154;width:2286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o2yr0A&#10;AADbAAAADwAAAGRycy9kb3ducmV2LnhtbERPyQrCMBC9C/5DGMFL0dQFkWoUEQqCKLhcvA3N2Bab&#10;SWmi1r83B8Hj4+3LdWsq8aLGlZYVjIYxCOLM6pJzBddLOpiDcB5ZY2WZFHzIwXrV7Swx0fbNJ3qd&#10;fS5CCLsEFRTe14mULivIoBvamjhwd9sY9AE2udQNvkO4qeQ4jmfSYMmhocCatgVlj/PTKJik2tR4&#10;bFMf7Z8YXU/R6HY4KtXvtZsFCE+t/4t/7p1WMA3rw5fwA+TqC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zIo2yr0AAADbAAAADwAAAAAAAAAAAAAAAACYAgAAZHJzL2Rvd25yZXYu&#10;eG1sUEsFBgAAAAAEAAQA9QAAAIIDAAAAAA==&#10;" fillcolor="#94b6d2 [3204]" stroked="f" strokeweight="1pt">
                      <v:path arrowok="t"/>
                      <o:lock v:ext="edit" aspectratio="t"/>
                    </v:rect>
                    <w10:wrap anchorx="page" anchory="page"/>
                    <w10:anchorlock/>
                  </v:group>
                </w:pict>
              </mc:Fallback>
            </mc:AlternateContent>
          </w:r>
        </w:p>
      </w:sdtContent>
    </w:sdt>
    <w:p w:rsidR="0024065D" w:rsidRPr="0024065D" w:rsidRDefault="0024065D" w:rsidP="00470F0C">
      <w:pPr>
        <w:spacing w:line="360" w:lineRule="auto"/>
      </w:pPr>
    </w:p>
    <w:p w:rsidR="0024065D" w:rsidRPr="0024065D" w:rsidRDefault="0024065D" w:rsidP="00470F0C">
      <w:pPr>
        <w:spacing w:line="360" w:lineRule="auto"/>
      </w:pPr>
    </w:p>
    <w:p w:rsidR="0024065D" w:rsidRPr="0024065D" w:rsidRDefault="0024065D" w:rsidP="00470F0C">
      <w:pPr>
        <w:spacing w:line="360" w:lineRule="auto"/>
      </w:pPr>
    </w:p>
    <w:p w:rsidR="0024065D" w:rsidRPr="0024065D" w:rsidRDefault="0024065D" w:rsidP="00470F0C">
      <w:pPr>
        <w:spacing w:line="360" w:lineRule="auto"/>
      </w:pPr>
    </w:p>
    <w:p w:rsidR="0024065D" w:rsidRPr="0024065D" w:rsidRDefault="0024065D" w:rsidP="00470F0C">
      <w:pPr>
        <w:spacing w:line="360" w:lineRule="auto"/>
      </w:pPr>
    </w:p>
    <w:p w:rsidR="0024065D" w:rsidRPr="0024065D" w:rsidRDefault="0024065D" w:rsidP="00470F0C">
      <w:pPr>
        <w:spacing w:line="360" w:lineRule="auto"/>
      </w:pPr>
    </w:p>
    <w:p w:rsidR="0024065D" w:rsidRPr="0024065D" w:rsidRDefault="0024065D" w:rsidP="00470F0C">
      <w:pPr>
        <w:spacing w:line="360" w:lineRule="auto"/>
      </w:pPr>
    </w:p>
    <w:p w:rsidR="0024065D" w:rsidRPr="0024065D" w:rsidRDefault="0024065D" w:rsidP="00470F0C">
      <w:pPr>
        <w:spacing w:line="360" w:lineRule="auto"/>
      </w:pPr>
    </w:p>
    <w:p w:rsidR="0024065D" w:rsidRPr="0024065D" w:rsidRDefault="0024065D" w:rsidP="00470F0C">
      <w:pPr>
        <w:spacing w:line="360" w:lineRule="auto"/>
      </w:pPr>
    </w:p>
    <w:p w:rsidR="0024065D" w:rsidRPr="0024065D" w:rsidRDefault="0024065D" w:rsidP="00470F0C">
      <w:pPr>
        <w:spacing w:line="360" w:lineRule="auto"/>
      </w:pPr>
    </w:p>
    <w:p w:rsidR="0024065D" w:rsidRPr="0024065D" w:rsidRDefault="0024065D" w:rsidP="00470F0C">
      <w:pPr>
        <w:spacing w:line="360" w:lineRule="auto"/>
      </w:pPr>
    </w:p>
    <w:p w:rsidR="0024065D" w:rsidRPr="0024065D" w:rsidRDefault="0024065D" w:rsidP="00470F0C">
      <w:pPr>
        <w:spacing w:line="360" w:lineRule="auto"/>
      </w:pPr>
    </w:p>
    <w:p w:rsidR="0024065D" w:rsidRPr="0024065D" w:rsidRDefault="0024065D" w:rsidP="00470F0C">
      <w:pPr>
        <w:spacing w:line="360" w:lineRule="auto"/>
      </w:pPr>
    </w:p>
    <w:p w:rsidR="0024065D" w:rsidRPr="0024065D" w:rsidRDefault="0024065D" w:rsidP="00470F0C">
      <w:pPr>
        <w:spacing w:line="360" w:lineRule="auto"/>
      </w:pPr>
    </w:p>
    <w:p w:rsidR="0024065D" w:rsidRPr="0024065D" w:rsidRDefault="0024065D" w:rsidP="00470F0C">
      <w:pPr>
        <w:spacing w:line="360" w:lineRule="auto"/>
      </w:pPr>
    </w:p>
    <w:p w:rsidR="0024065D" w:rsidRPr="0024065D" w:rsidRDefault="0024065D" w:rsidP="00470F0C">
      <w:pPr>
        <w:spacing w:line="360" w:lineRule="auto"/>
      </w:pPr>
    </w:p>
    <w:p w:rsidR="0024065D" w:rsidRPr="0024065D" w:rsidRDefault="0024065D" w:rsidP="00470F0C">
      <w:pPr>
        <w:spacing w:line="360" w:lineRule="auto"/>
      </w:pPr>
    </w:p>
    <w:p w:rsidR="0024065D" w:rsidRPr="0024065D" w:rsidRDefault="0024065D" w:rsidP="00470F0C">
      <w:pPr>
        <w:spacing w:line="360" w:lineRule="auto"/>
      </w:pPr>
    </w:p>
    <w:p w:rsidR="0024065D" w:rsidRPr="0024065D" w:rsidRDefault="0024065D" w:rsidP="00470F0C">
      <w:pPr>
        <w:spacing w:line="360" w:lineRule="auto"/>
      </w:pPr>
    </w:p>
    <w:p w:rsidR="0019362E" w:rsidRDefault="0019362E" w:rsidP="00470F0C">
      <w:pPr>
        <w:spacing w:line="360" w:lineRule="auto"/>
      </w:pPr>
    </w:p>
    <w:p w:rsidR="0024065D" w:rsidRDefault="0024065D" w:rsidP="00470F0C">
      <w:pPr>
        <w:spacing w:line="360" w:lineRule="auto"/>
      </w:pPr>
    </w:p>
    <w:p w:rsidR="0024065D" w:rsidRDefault="0024065D" w:rsidP="00470F0C">
      <w:pPr>
        <w:spacing w:line="360" w:lineRule="auto"/>
      </w:pPr>
    </w:p>
    <w:p w:rsidR="0024065D" w:rsidRDefault="0024065D" w:rsidP="00470F0C">
      <w:pPr>
        <w:spacing w:line="360" w:lineRule="auto"/>
      </w:pPr>
    </w:p>
    <w:p w:rsidR="0024065D" w:rsidRDefault="0024065D" w:rsidP="00470F0C">
      <w:pPr>
        <w:spacing w:line="360" w:lineRule="auto"/>
      </w:pPr>
    </w:p>
    <w:p w:rsidR="00F621DF" w:rsidRDefault="008A245F" w:rsidP="00F621DF">
      <w:r w:rsidRPr="008A245F">
        <w:lastRenderedPageBreak/>
        <w:drawing>
          <wp:inline distT="0" distB="0" distL="0" distR="0" wp14:anchorId="6918899B" wp14:editId="52979631">
            <wp:extent cx="5943600" cy="33426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45F" w:rsidRDefault="008A245F" w:rsidP="00F621DF">
      <w:r w:rsidRPr="008A245F">
        <w:drawing>
          <wp:inline distT="0" distB="0" distL="0" distR="0" wp14:anchorId="03A629A0" wp14:editId="3E34F11F">
            <wp:extent cx="5943600" cy="33426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45F" w:rsidRDefault="008A245F" w:rsidP="00F621DF">
      <w:r w:rsidRPr="008A245F">
        <w:lastRenderedPageBreak/>
        <w:drawing>
          <wp:inline distT="0" distB="0" distL="0" distR="0" wp14:anchorId="697BD2AB" wp14:editId="22EB14E9">
            <wp:extent cx="5943600" cy="33426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45F" w:rsidRDefault="008A245F" w:rsidP="00F621DF">
      <w:r w:rsidRPr="008A245F">
        <w:drawing>
          <wp:inline distT="0" distB="0" distL="0" distR="0" wp14:anchorId="58BB3B9C" wp14:editId="7AFCE886">
            <wp:extent cx="5943600" cy="33426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45F" w:rsidRDefault="008A245F" w:rsidP="00F621DF">
      <w:r w:rsidRPr="008A245F">
        <w:lastRenderedPageBreak/>
        <w:drawing>
          <wp:inline distT="0" distB="0" distL="0" distR="0" wp14:anchorId="52B1B1A1" wp14:editId="7B11EDC6">
            <wp:extent cx="5943600" cy="33426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45F" w:rsidRDefault="008A245F" w:rsidP="00F621DF">
      <w:r w:rsidRPr="008A245F">
        <w:drawing>
          <wp:inline distT="0" distB="0" distL="0" distR="0" wp14:anchorId="27933B3B" wp14:editId="5980C3E8">
            <wp:extent cx="5943600" cy="33426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45F" w:rsidRDefault="008A245F" w:rsidP="00F621DF">
      <w:r w:rsidRPr="008A245F">
        <w:lastRenderedPageBreak/>
        <w:drawing>
          <wp:inline distT="0" distB="0" distL="0" distR="0" wp14:anchorId="5A4F58C8" wp14:editId="54D0BD47">
            <wp:extent cx="5943600" cy="33426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45F" w:rsidRPr="00F621DF" w:rsidRDefault="008A245F" w:rsidP="00F621DF">
      <w:r w:rsidRPr="008A245F">
        <w:drawing>
          <wp:inline distT="0" distB="0" distL="0" distR="0" wp14:anchorId="20235A97" wp14:editId="4C2010F9">
            <wp:extent cx="5943600" cy="33426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A245F" w:rsidRPr="00F621DF">
      <w:footerReference w:type="default" r:id="rId19"/>
      <w:pgSz w:w="12240" w:h="15840"/>
      <w:pgMar w:top="1440" w:right="1440" w:bottom="1440" w:left="1440" w:header="720" w:footer="576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75049" w:rsidRDefault="00375049">
      <w:r>
        <w:separator/>
      </w:r>
    </w:p>
    <w:p w:rsidR="00375049" w:rsidRDefault="00375049"/>
  </w:endnote>
  <w:endnote w:type="continuationSeparator" w:id="0">
    <w:p w:rsidR="00375049" w:rsidRDefault="00375049">
      <w:r>
        <w:continuationSeparator/>
      </w:r>
    </w:p>
    <w:p w:rsidR="00375049" w:rsidRDefault="0037504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9362E" w:rsidRDefault="0019362E">
    <w:pPr>
      <w:pStyle w:val="Footer"/>
      <w:ind w:left="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75049" w:rsidRDefault="00375049">
      <w:r>
        <w:separator/>
      </w:r>
    </w:p>
    <w:p w:rsidR="00375049" w:rsidRDefault="00375049"/>
  </w:footnote>
  <w:footnote w:type="continuationSeparator" w:id="0">
    <w:p w:rsidR="00375049" w:rsidRDefault="00375049">
      <w:r>
        <w:continuationSeparator/>
      </w:r>
    </w:p>
    <w:p w:rsidR="00375049" w:rsidRDefault="00375049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8"/>
    <w:multiLevelType w:val="singleLevel"/>
    <w:tmpl w:val="91C6075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</w:abstractNum>
  <w:abstractNum w:abstractNumId="1" w15:restartNumberingAfterBreak="0">
    <w:nsid w:val="FFFFFF89"/>
    <w:multiLevelType w:val="singleLevel"/>
    <w:tmpl w:val="B25AC99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0AE33AA"/>
    <w:multiLevelType w:val="hybridMultilevel"/>
    <w:tmpl w:val="82D237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BE1DC2"/>
    <w:multiLevelType w:val="hybridMultilevel"/>
    <w:tmpl w:val="4886C66C"/>
    <w:lvl w:ilvl="0" w:tplc="A8A448E8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4" w15:restartNumberingAfterBreak="0">
    <w:nsid w:val="05FB18ED"/>
    <w:multiLevelType w:val="hybridMultilevel"/>
    <w:tmpl w:val="9D22BB8C"/>
    <w:lvl w:ilvl="0" w:tplc="625CED7E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5" w15:restartNumberingAfterBreak="0">
    <w:nsid w:val="08293B6D"/>
    <w:multiLevelType w:val="hybridMultilevel"/>
    <w:tmpl w:val="DA429258"/>
    <w:lvl w:ilvl="0" w:tplc="C0368E18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6" w15:restartNumberingAfterBreak="0">
    <w:nsid w:val="16835804"/>
    <w:multiLevelType w:val="hybridMultilevel"/>
    <w:tmpl w:val="04ACB0A4"/>
    <w:lvl w:ilvl="0" w:tplc="7C041DE4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7" w15:restartNumberingAfterBreak="0">
    <w:nsid w:val="21B546A1"/>
    <w:multiLevelType w:val="hybridMultilevel"/>
    <w:tmpl w:val="5600CF9E"/>
    <w:lvl w:ilvl="0" w:tplc="7278CFB2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8" w15:restartNumberingAfterBreak="0">
    <w:nsid w:val="256D6D20"/>
    <w:multiLevelType w:val="hybridMultilevel"/>
    <w:tmpl w:val="207A72B4"/>
    <w:lvl w:ilvl="0" w:tplc="DC9CDE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C36803"/>
    <w:multiLevelType w:val="hybridMultilevel"/>
    <w:tmpl w:val="7D20D1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CD5FAF"/>
    <w:multiLevelType w:val="hybridMultilevel"/>
    <w:tmpl w:val="014E7E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0240DF"/>
    <w:multiLevelType w:val="hybridMultilevel"/>
    <w:tmpl w:val="72C0B9F6"/>
    <w:lvl w:ilvl="0" w:tplc="56845AD8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2" w15:restartNumberingAfterBreak="0">
    <w:nsid w:val="4ABE1E7D"/>
    <w:multiLevelType w:val="hybridMultilevel"/>
    <w:tmpl w:val="ABDA7F86"/>
    <w:lvl w:ilvl="0" w:tplc="5B728F1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3" w15:restartNumberingAfterBreak="0">
    <w:nsid w:val="4D993888"/>
    <w:multiLevelType w:val="hybridMultilevel"/>
    <w:tmpl w:val="E0525368"/>
    <w:lvl w:ilvl="0" w:tplc="0EB45C24">
      <w:start w:val="1"/>
      <w:numFmt w:val="bullet"/>
      <w:pStyle w:val="List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4" w15:restartNumberingAfterBreak="0">
    <w:nsid w:val="50B50607"/>
    <w:multiLevelType w:val="hybridMultilevel"/>
    <w:tmpl w:val="DE76E658"/>
    <w:lvl w:ilvl="0" w:tplc="B07064DC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5" w15:restartNumberingAfterBreak="0">
    <w:nsid w:val="6BA437C0"/>
    <w:multiLevelType w:val="hybridMultilevel"/>
    <w:tmpl w:val="30B85A88"/>
    <w:lvl w:ilvl="0" w:tplc="827A10EA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6" w15:restartNumberingAfterBreak="0">
    <w:nsid w:val="6DD84B4A"/>
    <w:multiLevelType w:val="hybridMultilevel"/>
    <w:tmpl w:val="444EDA4C"/>
    <w:lvl w:ilvl="0" w:tplc="1E8A1642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7" w15:restartNumberingAfterBreak="0">
    <w:nsid w:val="6F695F14"/>
    <w:multiLevelType w:val="hybridMultilevel"/>
    <w:tmpl w:val="77B6E3E6"/>
    <w:lvl w:ilvl="0" w:tplc="D8ACF09E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313686F"/>
    <w:multiLevelType w:val="hybridMultilevel"/>
    <w:tmpl w:val="8118FD8C"/>
    <w:lvl w:ilvl="0" w:tplc="BDC27358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num w:numId="1">
    <w:abstractNumId w:val="1"/>
  </w:num>
  <w:num w:numId="2">
    <w:abstractNumId w:val="8"/>
  </w:num>
  <w:num w:numId="3">
    <w:abstractNumId w:val="0"/>
  </w:num>
  <w:num w:numId="4">
    <w:abstractNumId w:val="0"/>
  </w:num>
  <w:num w:numId="5">
    <w:abstractNumId w:val="13"/>
  </w:num>
  <w:num w:numId="6">
    <w:abstractNumId w:val="11"/>
  </w:num>
  <w:num w:numId="7">
    <w:abstractNumId w:val="5"/>
  </w:num>
  <w:num w:numId="8">
    <w:abstractNumId w:val="12"/>
  </w:num>
  <w:num w:numId="9">
    <w:abstractNumId w:val="17"/>
  </w:num>
  <w:num w:numId="10">
    <w:abstractNumId w:val="2"/>
  </w:num>
  <w:num w:numId="11">
    <w:abstractNumId w:val="7"/>
  </w:num>
  <w:num w:numId="12">
    <w:abstractNumId w:val="15"/>
  </w:num>
  <w:num w:numId="13">
    <w:abstractNumId w:val="9"/>
  </w:num>
  <w:num w:numId="14">
    <w:abstractNumId w:val="16"/>
  </w:num>
  <w:num w:numId="15">
    <w:abstractNumId w:val="10"/>
  </w:num>
  <w:num w:numId="16">
    <w:abstractNumId w:val="18"/>
  </w:num>
  <w:num w:numId="17">
    <w:abstractNumId w:val="4"/>
  </w:num>
  <w:num w:numId="18">
    <w:abstractNumId w:val="14"/>
  </w:num>
  <w:num w:numId="19">
    <w:abstractNumId w:val="3"/>
  </w:num>
  <w:num w:numId="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065D"/>
    <w:rsid w:val="00040D47"/>
    <w:rsid w:val="001228D7"/>
    <w:rsid w:val="0019362E"/>
    <w:rsid w:val="001E20C2"/>
    <w:rsid w:val="0024065D"/>
    <w:rsid w:val="002D2F72"/>
    <w:rsid w:val="00375049"/>
    <w:rsid w:val="00470F0C"/>
    <w:rsid w:val="0057019B"/>
    <w:rsid w:val="008A245F"/>
    <w:rsid w:val="00BA53B2"/>
    <w:rsid w:val="00BE1CFF"/>
    <w:rsid w:val="00D861DB"/>
    <w:rsid w:val="00E70E83"/>
    <w:rsid w:val="00E9163E"/>
    <w:rsid w:val="00EB669C"/>
    <w:rsid w:val="00EF4E31"/>
    <w:rsid w:val="00F621DF"/>
    <w:rsid w:val="00F73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CBE0646-42BB-424A-920F-928491262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2"/>
        <w:sz w:val="22"/>
        <w:szCs w:val="22"/>
        <w:lang w:val="en-US" w:eastAsia="ja-JP" w:bidi="ar-SA"/>
        <w14:ligatures w14:val="standard"/>
      </w:rPr>
    </w:rPrDefault>
    <w:pPrDefault>
      <w:pPr>
        <w:spacing w:after="240" w:line="252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iPriority="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iPriority="0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9" w:unhideWhenUsed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2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before="120" w:after="0" w:line="240" w:lineRule="auto"/>
      <w:ind w:left="72" w:right="72"/>
    </w:pPr>
  </w:style>
  <w:style w:type="paragraph" w:styleId="Heading1">
    <w:name w:val="heading 1"/>
    <w:basedOn w:val="Normal"/>
    <w:next w:val="Normal"/>
    <w:link w:val="Heading1Char"/>
    <w:uiPriority w:val="1"/>
    <w:qFormat/>
    <w:pPr>
      <w:keepNext/>
      <w:keepLines/>
      <w:pageBreakBefore/>
      <w:spacing w:after="40"/>
      <w:outlineLvl w:val="0"/>
    </w:pPr>
    <w:rPr>
      <w:rFonts w:asciiTheme="majorHAnsi" w:eastAsiaTheme="majorEastAsia" w:hAnsiTheme="majorHAnsi" w:cstheme="majorBidi"/>
      <w:caps/>
      <w:color w:val="94B6D2" w:themeColor="accen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1"/>
    <w:qFormat/>
    <w:pPr>
      <w:keepNext/>
      <w:keepLines/>
      <w:pBdr>
        <w:top w:val="single" w:sz="4" w:space="1" w:color="DD8047" w:themeColor="accent2"/>
      </w:pBdr>
      <w:spacing w:before="360" w:after="120"/>
      <w:outlineLvl w:val="1"/>
    </w:pPr>
    <w:rPr>
      <w:rFonts w:asciiTheme="majorHAnsi" w:eastAsiaTheme="majorEastAsia" w:hAnsiTheme="majorHAnsi" w:cstheme="majorBidi"/>
      <w:b/>
      <w:bCs/>
      <w:caps/>
      <w:color w:val="DD8047" w:themeColor="accent2"/>
      <w:spacing w:val="20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1"/>
    <w:qFormat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bCs/>
      <w:caps/>
      <w:color w:val="80865A" w:themeColor="accent3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1"/>
    <w:qFormat/>
    <w:pPr>
      <w:outlineLvl w:val="3"/>
    </w:pPr>
    <w:rPr>
      <w:rFonts w:asciiTheme="majorHAnsi" w:eastAsiaTheme="majorEastAsia" w:hAnsiTheme="majorHAnsi" w:cstheme="majorBidi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pPr>
      <w:keepNext/>
      <w:keepLines/>
      <w:outlineLvl w:val="4"/>
    </w:pPr>
    <w:rPr>
      <w:rFonts w:asciiTheme="majorHAnsi" w:eastAsiaTheme="majorEastAsia" w:hAnsiTheme="majorHAnsi" w:cstheme="majorBidi"/>
      <w:i/>
      <w:iCs/>
      <w:cap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aps/>
      <w:color w:val="94B6D2" w:themeColor="accent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b/>
      <w:bCs/>
      <w:caps/>
      <w:color w:val="DD8047" w:themeColor="accent2"/>
      <w:spacing w:val="20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b/>
      <w:bCs/>
      <w:caps/>
      <w:color w:val="80865A" w:themeColor="accent3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1"/>
    <w:rPr>
      <w:rFonts w:asciiTheme="majorHAnsi" w:eastAsiaTheme="majorEastAsia" w:hAnsiTheme="majorHAnsi" w:cstheme="majorBidi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  <w:iCs/>
      <w:cap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"/>
    <w:qFormat/>
    <w:pPr>
      <w:jc w:val="right"/>
    </w:pPr>
    <w:rPr>
      <w:rFonts w:asciiTheme="majorHAnsi" w:eastAsiaTheme="majorEastAsia" w:hAnsiTheme="majorHAnsi" w:cstheme="majorBidi"/>
      <w:caps/>
      <w:color w:val="DD8047" w:themeColor="accent2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caps/>
      <w:color w:val="DD8047" w:themeColor="accent2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"/>
    <w:qFormat/>
    <w:pPr>
      <w:jc w:val="right"/>
    </w:pPr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"/>
    <w:rPr>
      <w:rFonts w:asciiTheme="majorHAnsi" w:eastAsiaTheme="majorEastAsia" w:hAnsiTheme="majorHAnsi" w:cstheme="majorBidi"/>
      <w:caps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3-Accent1">
    <w:name w:val="Grid Table 3 Accent 1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styleId="ListTable7Colorful-Accent1">
    <w:name w:val="List Table 7 Colorful Accent 1"/>
    <w:basedOn w:val="TableNormal"/>
    <w:uiPriority w:val="52"/>
    <w:pPr>
      <w:spacing w:after="0" w:line="240" w:lineRule="auto"/>
    </w:pPr>
    <w:rPr>
      <w:color w:val="548AB7" w:themeColor="accent1" w:themeShade="BF"/>
    </w:r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4B6D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4B6D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4B6D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4B6D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5Dark-Accent1">
    <w:name w:val="Grid Table 5 Dark Accent 1"/>
    <w:basedOn w:val="Table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29" w:type="dxa"/>
        <w:bottom w:w="29" w:type="dxa"/>
      </w:tblCellMar>
    </w:tblPr>
    <w:tcPr>
      <w:shd w:val="clear" w:color="auto" w:fill="E9F0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D4E1ED" w:themeFill="accent1" w:themeFillTint="66"/>
      </w:tcPr>
    </w:tblStylePr>
  </w:style>
  <w:style w:type="table" w:styleId="GridTable4-Accent6">
    <w:name w:val="Grid Table 4 Accent 6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eGridLight">
    <w:name w:val="Grid Table Light"/>
    <w:basedOn w:val="Table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2">
    <w:name w:val="Plain Table 2"/>
    <w:basedOn w:val="TableNormal"/>
    <w:uiPriority w:val="4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ListTable2-Accent1">
    <w:name w:val="List Table 2 Accent 1"/>
    <w:basedOn w:val="Table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bottom w:val="single" w:sz="4" w:space="0" w:color="BED3E4" w:themeColor="accent1" w:themeTint="99"/>
        <w:insideH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character" w:styleId="PlaceholderText">
    <w:name w:val="Placeholder Text"/>
    <w:basedOn w:val="DefaultParagraphFont"/>
    <w:uiPriority w:val="2"/>
    <w:rPr>
      <w:i/>
      <w:iCs/>
      <w:color w:val="808080"/>
    </w:rPr>
  </w:style>
  <w:style w:type="table" w:styleId="GridTable4-Accent1">
    <w:name w:val="Grid Table 4 Accent 1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GridTable4-Accent2">
    <w:name w:val="Grid Table 4 Accent 2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PlainTable4">
    <w:name w:val="Plain Table 4"/>
    <w:basedOn w:val="TableNormal"/>
    <w:uiPriority w:val="44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-Accent6">
    <w:name w:val="Grid Table 1 Light Accent 6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D5D1D1" w:themeColor="accent6" w:themeTint="66"/>
        <w:left w:val="single" w:sz="4" w:space="0" w:color="D5D1D1" w:themeColor="accent6" w:themeTint="66"/>
        <w:bottom w:val="single" w:sz="4" w:space="0" w:color="D5D1D1" w:themeColor="accent6" w:themeTint="66"/>
        <w:right w:val="single" w:sz="4" w:space="0" w:color="D5D1D1" w:themeColor="accent6" w:themeTint="66"/>
        <w:insideH w:val="single" w:sz="4" w:space="0" w:color="D5D1D1" w:themeColor="accent6" w:themeTint="66"/>
        <w:insideV w:val="single" w:sz="4" w:space="0" w:color="D5D1D1" w:themeColor="accent6" w:themeTint="66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1Light-Accent6">
    <w:name w:val="List Table 1 Light Accent 6"/>
    <w:basedOn w:val="TableNormal"/>
    <w:uiPriority w:val="46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paragraph" w:styleId="Footer">
    <w:name w:val="footer"/>
    <w:basedOn w:val="Normal"/>
    <w:link w:val="FooterChar"/>
    <w:uiPriority w:val="2"/>
    <w:pPr>
      <w:spacing w:before="0"/>
    </w:pPr>
  </w:style>
  <w:style w:type="character" w:customStyle="1" w:styleId="FooterChar">
    <w:name w:val="Footer Char"/>
    <w:basedOn w:val="DefaultParagraphFont"/>
    <w:link w:val="Footer"/>
    <w:uiPriority w:val="2"/>
  </w:style>
  <w:style w:type="table" w:customStyle="1" w:styleId="Noborders">
    <w:name w:val="No borders"/>
    <w:basedOn w:val="TableNormal"/>
    <w:uiPriority w:val="99"/>
    <w:pPr>
      <w:spacing w:after="0" w:line="240" w:lineRule="auto"/>
    </w:pPr>
    <w:tblPr/>
  </w:style>
  <w:style w:type="table" w:styleId="GridTable1Light-Accent1">
    <w:name w:val="Grid Table 1 Light Accent 1"/>
    <w:aliases w:val="Sample questionnaires table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insideH w:val="single" w:sz="4" w:space="0" w:color="94B6D2" w:themeColor="accent1"/>
      </w:tblBorders>
      <w:tblCellMar>
        <w:top w:w="29" w:type="dxa"/>
        <w:bottom w:w="29" w:type="dxa"/>
      </w:tblCellMar>
    </w:tblPr>
    <w:tblStylePr w:type="firstRow">
      <w:rPr>
        <w:b w:val="0"/>
        <w:bCs/>
      </w:rPr>
      <w:tblPr/>
      <w:tcPr>
        <w:tcBorders>
          <w:top w:val="nil"/>
          <w:left w:val="nil"/>
          <w:bottom w:val="single" w:sz="12" w:space="0" w:color="94B6D2" w:themeColor="accent1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</w:style>
  <w:style w:type="table" w:styleId="GridTable2-Accent1">
    <w:name w:val="Grid Table 2 Accent 1"/>
    <w:basedOn w:val="Table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2" w:space="0" w:color="BED3E4" w:themeColor="accent1" w:themeTint="99"/>
        <w:bottom w:val="single" w:sz="2" w:space="0" w:color="BED3E4" w:themeColor="accent1" w:themeTint="99"/>
        <w:insideH w:val="single" w:sz="2" w:space="0" w:color="BED3E4" w:themeColor="accent1" w:themeTint="99"/>
        <w:insideV w:val="single" w:sz="2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BED3E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paragraph" w:customStyle="1" w:styleId="Logo">
    <w:name w:val="Logo"/>
    <w:basedOn w:val="Normal"/>
    <w:next w:val="Normal"/>
    <w:uiPriority w:val="1"/>
    <w:qFormat/>
    <w:pPr>
      <w:spacing w:after="1440"/>
      <w:jc w:val="right"/>
    </w:pPr>
    <w:rPr>
      <w:color w:val="59473F" w:themeColor="text2" w:themeShade="BF"/>
      <w:sz w:val="52"/>
      <w:szCs w:val="52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Pr>
      <w:rFonts w:ascii="Arial" w:hAnsi="Arial" w:cs="Arial"/>
      <w:vanish/>
      <w:sz w:val="16"/>
      <w:szCs w:val="16"/>
    </w:rPr>
  </w:style>
  <w:style w:type="paragraph" w:customStyle="1" w:styleId="Contactinfo">
    <w:name w:val="Contact info"/>
    <w:basedOn w:val="Normal"/>
    <w:uiPriority w:val="1"/>
    <w:qFormat/>
    <w:pPr>
      <w:jc w:val="right"/>
    </w:pPr>
    <w:rPr>
      <w:caps/>
    </w:rPr>
  </w:style>
  <w:style w:type="table" w:styleId="GridTable3-Accent3">
    <w:name w:val="Grid Table 3 Accent 3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styleId="GridTable5Dark-Accent3">
    <w:name w:val="Grid Table 5 Dark Accent 3"/>
    <w:basedOn w:val="Table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BDDCC" w:themeFill="accent3" w:themeFillTint="66"/>
      </w:tcPr>
    </w:tblStylePr>
  </w:style>
  <w:style w:type="table" w:styleId="GridTable1Light-Accent3">
    <w:name w:val="Grid Table 1 Light Accent 3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DBDDCC" w:themeColor="accent3" w:themeTint="66"/>
        <w:left w:val="single" w:sz="4" w:space="0" w:color="DBDDCC" w:themeColor="accent3" w:themeTint="66"/>
        <w:bottom w:val="single" w:sz="4" w:space="0" w:color="DBDDCC" w:themeColor="accent3" w:themeTint="66"/>
        <w:right w:val="single" w:sz="4" w:space="0" w:color="DBDDCC" w:themeColor="accent3" w:themeTint="66"/>
        <w:insideH w:val="single" w:sz="4" w:space="0" w:color="DBDDCC" w:themeColor="accent3" w:themeTint="66"/>
        <w:insideV w:val="single" w:sz="4" w:space="0" w:color="DBDDC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before="0"/>
      <w:jc w:val="right"/>
    </w:pPr>
  </w:style>
  <w:style w:type="paragraph" w:styleId="Signature">
    <w:name w:val="Signature"/>
    <w:basedOn w:val="Normal"/>
    <w:link w:val="SignatureChar"/>
    <w:uiPriority w:val="1"/>
    <w:qFormat/>
    <w:pPr>
      <w:spacing w:after="360" w:line="276" w:lineRule="auto"/>
      <w:ind w:left="0" w:right="0"/>
      <w:jc w:val="center"/>
    </w:pPr>
    <w:rPr>
      <w:kern w:val="0"/>
      <w:sz w:val="16"/>
      <w:szCs w:val="16"/>
      <w14:ligatures w14:val="none"/>
    </w:rPr>
  </w:style>
  <w:style w:type="character" w:customStyle="1" w:styleId="SignatureChar">
    <w:name w:val="Signature Char"/>
    <w:basedOn w:val="DefaultParagraphFont"/>
    <w:link w:val="Signature"/>
    <w:uiPriority w:val="1"/>
    <w:rPr>
      <w:kern w:val="0"/>
      <w:sz w:val="16"/>
      <w:szCs w:val="16"/>
      <w14:ligatures w14:val="none"/>
    </w:rPr>
  </w:style>
  <w:style w:type="paragraph" w:customStyle="1" w:styleId="Sign-off">
    <w:name w:val="Sign-off"/>
    <w:basedOn w:val="Normal"/>
    <w:uiPriority w:val="1"/>
    <w:qFormat/>
    <w:pPr>
      <w:jc w:val="center"/>
    </w:pPr>
    <w:rPr>
      <w:sz w:val="20"/>
      <w:szCs w:val="20"/>
    </w:rPr>
  </w:style>
  <w:style w:type="paragraph" w:customStyle="1" w:styleId="Rightalign">
    <w:name w:val="Right align"/>
    <w:basedOn w:val="Normal"/>
    <w:uiPriority w:val="1"/>
    <w:qFormat/>
    <w:pPr>
      <w:jc w:val="right"/>
    </w:pPr>
  </w:style>
  <w:style w:type="table" w:styleId="GridTable1Light-Accent2">
    <w:name w:val="Grid Table 1 Light Accent 2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F1CBB5" w:themeColor="accent2" w:themeTint="66"/>
        <w:left w:val="single" w:sz="4" w:space="0" w:color="F1CBB5" w:themeColor="accent2" w:themeTint="66"/>
        <w:bottom w:val="single" w:sz="4" w:space="0" w:color="F1CBB5" w:themeColor="accent2" w:themeTint="66"/>
        <w:right w:val="single" w:sz="4" w:space="0" w:color="F1CBB5" w:themeColor="accent2" w:themeTint="66"/>
        <w:insideH w:val="single" w:sz="4" w:space="0" w:color="F1CBB5" w:themeColor="accent2" w:themeTint="66"/>
        <w:insideV w:val="single" w:sz="4" w:space="0" w:color="F1CBB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ListBullet">
    <w:name w:val="List Bullet"/>
    <w:basedOn w:val="Normal"/>
    <w:uiPriority w:val="1"/>
    <w:unhideWhenUsed/>
    <w:pPr>
      <w:numPr>
        <w:numId w:val="5"/>
      </w:numPr>
      <w:ind w:left="432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24065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24065D"/>
    <w:rPr>
      <w:color w:val="F7B615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24065D"/>
    <w:pPr>
      <w:spacing w:before="0" w:after="100" w:line="259" w:lineRule="auto"/>
      <w:ind w:left="0" w:right="0"/>
    </w:pPr>
    <w:rPr>
      <w:rFonts w:cs="Times New Roman"/>
      <w:kern w:val="0"/>
      <w:lang w:eastAsia="en-US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24065D"/>
    <w:pPr>
      <w:spacing w:before="0" w:after="100" w:line="259" w:lineRule="auto"/>
      <w:ind w:left="440" w:right="0"/>
    </w:pPr>
    <w:rPr>
      <w:rFonts w:cs="Times New Roman"/>
      <w:kern w:val="0"/>
      <w:lang w:eastAsia="en-US"/>
      <w14:ligatures w14:val="none"/>
    </w:rPr>
  </w:style>
  <w:style w:type="paragraph" w:styleId="ListParagraph">
    <w:name w:val="List Paragraph"/>
    <w:basedOn w:val="Normal"/>
    <w:uiPriority w:val="34"/>
    <w:unhideWhenUsed/>
    <w:qFormat/>
    <w:rsid w:val="00470F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glossaryDocument" Target="glossary/document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ilfridor\AppData\Roaming\Microsoft\Templates\Tactical%20business%20marketing%20plan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56827B86986346EFA98BA9D7CD12162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9CE2D5F-804D-4C44-A70E-081B50EF46F7}"/>
      </w:docPartPr>
      <w:docPartBody>
        <w:p w:rsidR="0096393F" w:rsidRDefault="00B7753D">
          <w:pPr>
            <w:pStyle w:val="56827B86986346EFA98BA9D7CD121620"/>
          </w:pPr>
          <w: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5D8B"/>
    <w:rsid w:val="0096393F"/>
    <w:rsid w:val="00B35D8B"/>
    <w:rsid w:val="00B3656C"/>
    <w:rsid w:val="00B7753D"/>
    <w:rsid w:val="00D72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2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2"/>
    <w:rPr>
      <w:i/>
      <w:iCs/>
      <w:color w:val="808080"/>
    </w:rPr>
  </w:style>
  <w:style w:type="paragraph" w:customStyle="1" w:styleId="459291EE423C4826BE9A63BCC9C77249">
    <w:name w:val="459291EE423C4826BE9A63BCC9C77249"/>
  </w:style>
  <w:style w:type="paragraph" w:customStyle="1" w:styleId="FB591B62B18A4957A4FB7DC1C5D68681">
    <w:name w:val="FB591B62B18A4957A4FB7DC1C5D68681"/>
  </w:style>
  <w:style w:type="paragraph" w:customStyle="1" w:styleId="1DC6EA0809BF412EABA4738E29A567BF">
    <w:name w:val="1DC6EA0809BF412EABA4738E29A567BF"/>
  </w:style>
  <w:style w:type="paragraph" w:customStyle="1" w:styleId="708841D064C548E293E8F8BB900E860E">
    <w:name w:val="708841D064C548E293E8F8BB900E860E"/>
  </w:style>
  <w:style w:type="paragraph" w:customStyle="1" w:styleId="1E20535421D2494E84152ECFDBC92C27">
    <w:name w:val="1E20535421D2494E84152ECFDBC92C27"/>
  </w:style>
  <w:style w:type="paragraph" w:customStyle="1" w:styleId="D8601D1989E6444E95FC43A82C43D309">
    <w:name w:val="D8601D1989E6444E95FC43A82C43D309"/>
  </w:style>
  <w:style w:type="paragraph" w:customStyle="1" w:styleId="3F96ECEFCC984EB081C9E18F0564C443">
    <w:name w:val="3F96ECEFCC984EB081C9E18F0564C443"/>
  </w:style>
  <w:style w:type="paragraph" w:customStyle="1" w:styleId="30558EC59C304534B6DC89C738A67C2E">
    <w:name w:val="30558EC59C304534B6DC89C738A67C2E"/>
  </w:style>
  <w:style w:type="paragraph" w:customStyle="1" w:styleId="98F72CA8949A4BD0ADD93C94D7D527E0">
    <w:name w:val="98F72CA8949A4BD0ADD93C94D7D527E0"/>
  </w:style>
  <w:style w:type="paragraph" w:customStyle="1" w:styleId="E220C5A3F7AB4FA797B53D509D9AC3A0">
    <w:name w:val="E220C5A3F7AB4FA797B53D509D9AC3A0"/>
  </w:style>
  <w:style w:type="paragraph" w:customStyle="1" w:styleId="0DD3F55BD03F4978A405401848EE90E2">
    <w:name w:val="0DD3F55BD03F4978A405401848EE90E2"/>
  </w:style>
  <w:style w:type="paragraph" w:customStyle="1" w:styleId="EC6D01D50F054E9E88615173DE1381FE">
    <w:name w:val="EC6D01D50F054E9E88615173DE1381FE"/>
  </w:style>
  <w:style w:type="paragraph" w:customStyle="1" w:styleId="E8924512A9F6469B8295AEC3A2DB2F63">
    <w:name w:val="E8924512A9F6469B8295AEC3A2DB2F63"/>
  </w:style>
  <w:style w:type="paragraph" w:customStyle="1" w:styleId="8BEFA806970941F59A9B09403429AE34">
    <w:name w:val="8BEFA806970941F59A9B09403429AE34"/>
  </w:style>
  <w:style w:type="paragraph" w:customStyle="1" w:styleId="B9BCE5FF941147B1871F5CDF9C363998">
    <w:name w:val="B9BCE5FF941147B1871F5CDF9C363998"/>
  </w:style>
  <w:style w:type="paragraph" w:customStyle="1" w:styleId="16EE170533EE4BD48AB8D72E956AF467">
    <w:name w:val="16EE170533EE4BD48AB8D72E956AF467"/>
  </w:style>
  <w:style w:type="paragraph" w:customStyle="1" w:styleId="3933AB0A79164D29AF94C8855C2DF958">
    <w:name w:val="3933AB0A79164D29AF94C8855C2DF958"/>
  </w:style>
  <w:style w:type="paragraph" w:customStyle="1" w:styleId="9146B2E8B2874CDA927D5EB247D8E9FD">
    <w:name w:val="9146B2E8B2874CDA927D5EB247D8E9FD"/>
  </w:style>
  <w:style w:type="paragraph" w:customStyle="1" w:styleId="4AF6ECBED0084CCC9C24D98427B10EE1">
    <w:name w:val="4AF6ECBED0084CCC9C24D98427B10EE1"/>
  </w:style>
  <w:style w:type="paragraph" w:customStyle="1" w:styleId="3D076FCB88E44EDCA91DBDC4CB81F0CC">
    <w:name w:val="3D076FCB88E44EDCA91DBDC4CB81F0CC"/>
  </w:style>
  <w:style w:type="paragraph" w:customStyle="1" w:styleId="A5C31813660F457C815CA6983A7DB3F7">
    <w:name w:val="A5C31813660F457C815CA6983A7DB3F7"/>
  </w:style>
  <w:style w:type="paragraph" w:customStyle="1" w:styleId="89798579D5A3462EA08C75150F3CCED5">
    <w:name w:val="89798579D5A3462EA08C75150F3CCED5"/>
  </w:style>
  <w:style w:type="paragraph" w:customStyle="1" w:styleId="B0935F40C5AF4E5BB1AF45F394DF74EB">
    <w:name w:val="B0935F40C5AF4E5BB1AF45F394DF74EB"/>
  </w:style>
  <w:style w:type="paragraph" w:customStyle="1" w:styleId="DE4BB695EF9E400EA95A033F616255D8">
    <w:name w:val="DE4BB695EF9E400EA95A033F616255D8"/>
  </w:style>
  <w:style w:type="paragraph" w:customStyle="1" w:styleId="5C7C553CBDFC4F0594CB75DD33B04222">
    <w:name w:val="5C7C553CBDFC4F0594CB75DD33B04222"/>
  </w:style>
  <w:style w:type="paragraph" w:customStyle="1" w:styleId="DAEB4A563D934267881D77E2A78E1130">
    <w:name w:val="DAEB4A563D934267881D77E2A78E1130"/>
  </w:style>
  <w:style w:type="paragraph" w:customStyle="1" w:styleId="460CFBFEEA94421DBA4B11074ABC617A">
    <w:name w:val="460CFBFEEA94421DBA4B11074ABC617A"/>
  </w:style>
  <w:style w:type="paragraph" w:customStyle="1" w:styleId="A4054D215E88427AA76143710D467987">
    <w:name w:val="A4054D215E88427AA76143710D467987"/>
  </w:style>
  <w:style w:type="paragraph" w:customStyle="1" w:styleId="56827B86986346EFA98BA9D7CD121620">
    <w:name w:val="56827B86986346EFA98BA9D7CD121620"/>
  </w:style>
  <w:style w:type="paragraph" w:customStyle="1" w:styleId="0D70F20CFA66455E875FF5AD39F801D9">
    <w:name w:val="0D70F20CFA66455E875FF5AD39F801D9"/>
    <w:rsid w:val="00B35D8B"/>
  </w:style>
  <w:style w:type="paragraph" w:customStyle="1" w:styleId="068EB2A24A66476FBE8018EBD497AA73">
    <w:name w:val="068EB2A24A66476FBE8018EBD497AA73"/>
    <w:rsid w:val="00B35D8B"/>
  </w:style>
  <w:style w:type="paragraph" w:customStyle="1" w:styleId="C2E8E92E170946468C0B3CA3609A050F">
    <w:name w:val="C2E8E92E170946468C0B3CA3609A050F"/>
    <w:rsid w:val="00B35D8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0.jpeg"/></Relationships>
</file>

<file path=word/theme/theme1.xml><?xml version="1.0" encoding="utf-8"?>
<a:theme xmlns:a="http://schemas.openxmlformats.org/drawingml/2006/main" name="Tactical business marketing plan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alibri">
      <a:maj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3000"/>
            <a:satMod val="14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atMod val="170000"/>
              </a:schemeClr>
              <a:schemeClr val="phClr">
                <a:shade val="70000"/>
                <a:satMod val="13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2015-12-10T00:00:00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6010829-A54E-4FD5-A983-E4FA2514A02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82A26A2-DD17-4970-8C48-A5FF0D9BB9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Tactical business marketing plan</Template>
  <TotalTime>1</TotalTime>
  <Pages>5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Player user guide</vt:lpstr>
    </vt:vector>
  </TitlesOfParts>
  <Company/>
  <LinksUpToDate>false</LinksUpToDate>
  <CharactersWithSpaces>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Shortcoming &amp; wish list</dc:title>
  <dc:subject>User Roles</dc:subject>
  <dc:creator>Will Rodriguez</dc:creator>
  <cp:keywords/>
  <cp:lastModifiedBy>SLS</cp:lastModifiedBy>
  <cp:revision>2</cp:revision>
  <dcterms:created xsi:type="dcterms:W3CDTF">2015-12-11T11:47:00Z</dcterms:created>
  <dcterms:modified xsi:type="dcterms:W3CDTF">2015-12-11T11:47:00Z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TC039920849991</vt:lpwstr>
  </property>
</Properties>
</file>